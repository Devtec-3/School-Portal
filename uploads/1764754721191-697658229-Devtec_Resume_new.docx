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5F0" w:rsidRPr="00417811" w:rsidRDefault="00417811" w:rsidP="00DE55F0">
      <w:pPr>
        <w:pStyle w:val="Title"/>
        <w:rPr>
          <w:sz w:val="28"/>
          <w:szCs w:val="28"/>
        </w:rPr>
      </w:pPr>
      <w:r w:rsidRPr="00417811">
        <w:rPr>
          <w:sz w:val="28"/>
          <w:szCs w:val="28"/>
        </w:rPr>
        <w:t xml:space="preserve">                                     </w:t>
      </w:r>
      <w:r>
        <w:rPr>
          <w:sz w:val="28"/>
          <w:szCs w:val="28"/>
        </w:rPr>
        <w:t xml:space="preserve"> </w:t>
      </w:r>
      <w:r w:rsidR="00912125" w:rsidRPr="00417811">
        <w:rPr>
          <w:sz w:val="28"/>
          <w:szCs w:val="28"/>
        </w:rPr>
        <w:t>MUHAMMAD ABDULWADUD</w:t>
      </w:r>
      <w:r>
        <w:rPr>
          <w:sz w:val="28"/>
          <w:szCs w:val="28"/>
        </w:rPr>
        <w:t xml:space="preserve"> AYINDE</w:t>
      </w:r>
    </w:p>
    <w:p w:rsidR="00912125" w:rsidRPr="00417811" w:rsidRDefault="00912125" w:rsidP="00912125">
      <w:pPr>
        <w:pStyle w:val="Subtitle"/>
        <w:rPr>
          <w:sz w:val="20"/>
          <w:szCs w:val="20"/>
        </w:rPr>
      </w:pPr>
      <w:r w:rsidRPr="00417811">
        <w:rPr>
          <w:sz w:val="20"/>
          <w:szCs w:val="20"/>
        </w:rPr>
        <w:t xml:space="preserve">                              </w:t>
      </w:r>
      <w:r w:rsidR="00BB3062" w:rsidRPr="00417811">
        <w:rPr>
          <w:sz w:val="20"/>
          <w:szCs w:val="20"/>
        </w:rPr>
        <w:tab/>
      </w:r>
      <w:r w:rsidR="00BB3062" w:rsidRPr="00417811">
        <w:rPr>
          <w:sz w:val="20"/>
          <w:szCs w:val="20"/>
        </w:rPr>
        <w:tab/>
      </w:r>
      <w:r w:rsidRPr="00417811">
        <w:rPr>
          <w:sz w:val="20"/>
          <w:szCs w:val="20"/>
        </w:rPr>
        <w:t xml:space="preserve"> </w:t>
      </w:r>
      <w:r w:rsidR="00BB3062" w:rsidRPr="00417811">
        <w:rPr>
          <w:sz w:val="20"/>
          <w:szCs w:val="20"/>
        </w:rPr>
        <w:tab/>
      </w:r>
      <w:r w:rsidRPr="00417811">
        <w:rPr>
          <w:sz w:val="20"/>
          <w:szCs w:val="20"/>
        </w:rPr>
        <w:t xml:space="preserve"> </w:t>
      </w:r>
      <w:r w:rsidR="00BB3062" w:rsidRPr="00417811">
        <w:rPr>
          <w:sz w:val="20"/>
          <w:szCs w:val="20"/>
        </w:rPr>
        <w:t>Ilorin, Nigeria |</w:t>
      </w:r>
      <w:r w:rsidRPr="00417811">
        <w:rPr>
          <w:sz w:val="20"/>
          <w:szCs w:val="20"/>
        </w:rPr>
        <w:t xml:space="preserve"> 08112840602                        </w:t>
      </w:r>
      <w:r w:rsidRPr="00417811">
        <w:rPr>
          <w:sz w:val="20"/>
          <w:szCs w:val="20"/>
        </w:rPr>
        <w:tab/>
      </w:r>
      <w:r w:rsidRPr="00417811">
        <w:rPr>
          <w:sz w:val="20"/>
          <w:szCs w:val="20"/>
        </w:rPr>
        <w:tab/>
      </w:r>
      <w:r w:rsidRPr="00417811">
        <w:rPr>
          <w:sz w:val="20"/>
          <w:szCs w:val="20"/>
        </w:rPr>
        <w:tab/>
      </w:r>
      <w:r w:rsidR="00BB3062" w:rsidRPr="00417811">
        <w:rPr>
          <w:sz w:val="20"/>
          <w:szCs w:val="20"/>
        </w:rPr>
        <w:t xml:space="preserve"> </w:t>
      </w:r>
      <w:r w:rsidR="00BB3062" w:rsidRPr="00417811">
        <w:rPr>
          <w:sz w:val="20"/>
          <w:szCs w:val="20"/>
        </w:rPr>
        <w:tab/>
      </w:r>
      <w:r w:rsidR="00BB3062" w:rsidRPr="00417811">
        <w:rPr>
          <w:sz w:val="20"/>
          <w:szCs w:val="20"/>
        </w:rPr>
        <w:tab/>
      </w:r>
      <w:r w:rsidR="00A10801" w:rsidRPr="00417811">
        <w:rPr>
          <w:sz w:val="20"/>
          <w:szCs w:val="20"/>
        </w:rPr>
        <w:tab/>
      </w:r>
      <w:r w:rsidR="00A10801" w:rsidRPr="00417811">
        <w:rPr>
          <w:sz w:val="20"/>
          <w:szCs w:val="20"/>
        </w:rPr>
        <w:tab/>
      </w:r>
      <w:hyperlink r:id="rId7" w:history="1">
        <w:r w:rsidR="00BB3062" w:rsidRPr="00417811">
          <w:rPr>
            <w:rStyle w:val="Hyperlink"/>
            <w:sz w:val="20"/>
            <w:szCs w:val="20"/>
          </w:rPr>
          <w:t>muhammadabdulwadudalata@gamil.com</w:t>
        </w:r>
      </w:hyperlink>
      <w:r w:rsidR="00BB3062" w:rsidRPr="00417811">
        <w:rPr>
          <w:sz w:val="20"/>
          <w:szCs w:val="20"/>
        </w:rPr>
        <w:t xml:space="preserve"> | https://</w:t>
      </w:r>
      <w:r w:rsidRPr="00417811">
        <w:rPr>
          <w:sz w:val="20"/>
          <w:szCs w:val="20"/>
        </w:rPr>
        <w:t>www.linkedin/in/devtec-3</w:t>
      </w:r>
    </w:p>
    <w:p w:rsidR="000C5155" w:rsidRPr="00417811" w:rsidRDefault="00151DAF">
      <w:pPr>
        <w:pStyle w:val="Heading1"/>
        <w:rPr>
          <w:sz w:val="20"/>
          <w:szCs w:val="20"/>
        </w:rPr>
      </w:pPr>
      <w:r>
        <w:rPr>
          <w:sz w:val="20"/>
          <w:szCs w:val="20"/>
        </w:rPr>
        <w:t>Objectives</w:t>
      </w:r>
      <w:bookmarkStart w:id="0" w:name="_GoBack"/>
      <w:bookmarkEnd w:id="0"/>
    </w:p>
    <w:p w:rsidR="000C5155" w:rsidRPr="00417811" w:rsidRDefault="00BB3062" w:rsidP="009605EB">
      <w:pPr>
        <w:rPr>
          <w:sz w:val="20"/>
          <w:szCs w:val="20"/>
        </w:rPr>
      </w:pPr>
      <w:r w:rsidRPr="00417811">
        <w:rPr>
          <w:sz w:val="20"/>
          <w:szCs w:val="20"/>
        </w:rPr>
        <w:t xml:space="preserve">Frontend Developer with 2 years of experience building responsive, user-friendly web application using HTML, CSS, JavaScript, React, Angular, and Bootstrap. </w:t>
      </w:r>
      <w:r w:rsidR="001C2DE7" w:rsidRPr="00417811">
        <w:rPr>
          <w:sz w:val="20"/>
          <w:szCs w:val="20"/>
        </w:rPr>
        <w:t>I work well on a team and am adaptable to challenging situation. I work well under pressure and adhere to strict deadlines. I am looking for a role where I can use these skills to plan, manage and execute complex projects in a team environment.</w:t>
      </w:r>
    </w:p>
    <w:p w:rsidR="009605EB" w:rsidRPr="00417811" w:rsidRDefault="008B3162" w:rsidP="00417811">
      <w:pPr>
        <w:pStyle w:val="Heading1"/>
        <w:tabs>
          <w:tab w:val="left" w:pos="2168"/>
        </w:tabs>
        <w:rPr>
          <w:sz w:val="20"/>
          <w:szCs w:val="20"/>
        </w:rPr>
        <w:sectPr w:rsidR="009605EB" w:rsidRPr="00417811" w:rsidSect="00417811">
          <w:footerReference w:type="default" r:id="rId8"/>
          <w:pgSz w:w="12240" w:h="15840"/>
          <w:pgMar w:top="1080" w:right="1080" w:bottom="1080" w:left="1080" w:header="720" w:footer="720" w:gutter="0"/>
          <w:cols w:space="720"/>
          <w:titlePg/>
          <w:docGrid w:linePitch="360"/>
        </w:sectPr>
      </w:pPr>
      <w:sdt>
        <w:sdtPr>
          <w:rPr>
            <w:sz w:val="20"/>
            <w:szCs w:val="20"/>
          </w:rPr>
          <w:alias w:val="Skills &amp; Abilities heading:"/>
          <w:tag w:val="Skills &amp; Abilities heading:"/>
          <w:id w:val="1904716257"/>
          <w:placeholder>
            <w:docPart w:val="42B80C6FEF3A4036ACFDEBFE0B4706D1"/>
          </w:placeholder>
          <w:temporary/>
          <w:showingPlcHdr/>
          <w15:appearance w15:val="hidden"/>
        </w:sdtPr>
        <w:sdtEndPr/>
        <w:sdtContent>
          <w:r w:rsidR="00C056DC" w:rsidRPr="00417811">
            <w:rPr>
              <w:sz w:val="20"/>
              <w:szCs w:val="20"/>
            </w:rPr>
            <w:t>Skills &amp; Abilities</w:t>
          </w:r>
        </w:sdtContent>
      </w:sdt>
      <w:r w:rsidR="00417811">
        <w:rPr>
          <w:sz w:val="20"/>
          <w:szCs w:val="20"/>
        </w:rPr>
        <w:tab/>
        <w:t xml:space="preserve"> </w:t>
      </w:r>
    </w:p>
    <w:p w:rsidR="00C056DC" w:rsidRPr="00417811" w:rsidRDefault="009605EB" w:rsidP="009605E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17811">
        <w:rPr>
          <w:sz w:val="20"/>
          <w:szCs w:val="20"/>
        </w:rPr>
        <w:lastRenderedPageBreak/>
        <w:t>HTML</w:t>
      </w:r>
    </w:p>
    <w:p w:rsidR="009605EB" w:rsidRPr="00417811" w:rsidRDefault="009605EB" w:rsidP="009605EB">
      <w:pPr>
        <w:pStyle w:val="ListParagraph"/>
        <w:numPr>
          <w:ilvl w:val="0"/>
          <w:numId w:val="14"/>
        </w:numPr>
        <w:spacing w:after="0"/>
        <w:rPr>
          <w:sz w:val="20"/>
          <w:szCs w:val="20"/>
        </w:rPr>
      </w:pPr>
      <w:r w:rsidRPr="00417811">
        <w:rPr>
          <w:sz w:val="20"/>
          <w:szCs w:val="20"/>
        </w:rPr>
        <w:t>CSS</w:t>
      </w:r>
    </w:p>
    <w:p w:rsidR="009605EB" w:rsidRPr="00417811" w:rsidRDefault="009605EB" w:rsidP="009605E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17811">
        <w:rPr>
          <w:sz w:val="20"/>
          <w:szCs w:val="20"/>
        </w:rPr>
        <w:t>JavaScript</w:t>
      </w:r>
    </w:p>
    <w:p w:rsidR="009605EB" w:rsidRPr="00417811" w:rsidRDefault="009605EB" w:rsidP="009605E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17811">
        <w:rPr>
          <w:sz w:val="20"/>
          <w:szCs w:val="20"/>
        </w:rPr>
        <w:t>Git/GitHub</w:t>
      </w:r>
    </w:p>
    <w:p w:rsidR="009605EB" w:rsidRPr="00417811" w:rsidRDefault="009605EB" w:rsidP="009605E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17811">
        <w:rPr>
          <w:sz w:val="20"/>
          <w:szCs w:val="20"/>
        </w:rPr>
        <w:t>Vercel AI SDK</w:t>
      </w:r>
    </w:p>
    <w:p w:rsidR="009605EB" w:rsidRPr="00417811" w:rsidRDefault="009605EB" w:rsidP="009605E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17811">
        <w:rPr>
          <w:sz w:val="20"/>
          <w:szCs w:val="20"/>
        </w:rPr>
        <w:lastRenderedPageBreak/>
        <w:t>Vercel</w:t>
      </w:r>
    </w:p>
    <w:p w:rsidR="009605EB" w:rsidRPr="00417811" w:rsidRDefault="009605EB" w:rsidP="009605E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17811">
        <w:rPr>
          <w:sz w:val="20"/>
          <w:szCs w:val="20"/>
        </w:rPr>
        <w:t>Tailwind CSS</w:t>
      </w:r>
    </w:p>
    <w:p w:rsidR="009605EB" w:rsidRPr="00417811" w:rsidRDefault="009605EB" w:rsidP="009605E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17811">
        <w:rPr>
          <w:sz w:val="20"/>
          <w:szCs w:val="20"/>
        </w:rPr>
        <w:t>Angular</w:t>
      </w:r>
    </w:p>
    <w:p w:rsidR="009605EB" w:rsidRPr="00417811" w:rsidRDefault="009605EB" w:rsidP="009605EB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417811">
        <w:rPr>
          <w:sz w:val="20"/>
          <w:szCs w:val="20"/>
        </w:rPr>
        <w:t>React</w:t>
      </w:r>
    </w:p>
    <w:p w:rsidR="009605EB" w:rsidRPr="00417811" w:rsidRDefault="00A10801" w:rsidP="009605EB">
      <w:pPr>
        <w:pStyle w:val="ListParagraph"/>
        <w:numPr>
          <w:ilvl w:val="0"/>
          <w:numId w:val="14"/>
        </w:numPr>
        <w:rPr>
          <w:sz w:val="20"/>
          <w:szCs w:val="20"/>
        </w:rPr>
        <w:sectPr w:rsidR="009605EB" w:rsidRPr="00417811" w:rsidSect="009605EB">
          <w:type w:val="continuous"/>
          <w:pgSz w:w="12240" w:h="15840"/>
          <w:pgMar w:top="1080" w:right="1080" w:bottom="1080" w:left="1080" w:header="720" w:footer="720" w:gutter="0"/>
          <w:cols w:num="2" w:space="720"/>
          <w:titlePg/>
          <w:docGrid w:linePitch="360"/>
        </w:sectPr>
      </w:pPr>
      <w:r w:rsidRPr="00417811">
        <w:rPr>
          <w:sz w:val="20"/>
          <w:szCs w:val="20"/>
        </w:rPr>
        <w:t>Bootstrap</w:t>
      </w:r>
    </w:p>
    <w:p w:rsidR="00C056DC" w:rsidRPr="00417811" w:rsidRDefault="00C056DC" w:rsidP="00C056DC">
      <w:pPr>
        <w:pStyle w:val="Heading1"/>
        <w:rPr>
          <w:rFonts w:asciiTheme="minorHAnsi" w:eastAsiaTheme="minorEastAsia" w:hAnsiTheme="minorHAnsi" w:cstheme="minorBidi"/>
          <w:color w:val="262626" w:themeColor="text1" w:themeTint="D9"/>
          <w:sz w:val="20"/>
          <w:szCs w:val="20"/>
        </w:rPr>
      </w:pPr>
    </w:p>
    <w:tbl>
      <w:tblPr>
        <w:tblStyle w:val="PlainTable4"/>
        <w:tblW w:w="5000" w:type="pct"/>
        <w:tblLook w:val="0620" w:firstRow="1" w:lastRow="0" w:firstColumn="0" w:lastColumn="0" w:noHBand="1" w:noVBand="1"/>
        <w:tblDescription w:val="Experience layout table"/>
      </w:tblPr>
      <w:tblGrid>
        <w:gridCol w:w="7776"/>
        <w:gridCol w:w="2304"/>
      </w:tblGrid>
      <w:tr w:rsidR="000C5155" w:rsidRPr="00417811" w:rsidTr="00EB5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776" w:type="dxa"/>
          </w:tcPr>
          <w:p w:rsidR="00C056DC" w:rsidRPr="00417811" w:rsidRDefault="00AD0F6A" w:rsidP="001764A6">
            <w:pPr>
              <w:pStyle w:val="Heading2"/>
              <w:outlineLvl w:val="1"/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MALHUB</w:t>
            </w:r>
            <w:r w:rsidR="00B06F91" w:rsidRPr="00417811">
              <w:rPr>
                <w:sz w:val="20"/>
                <w:szCs w:val="20"/>
              </w:rPr>
              <w:t xml:space="preserve">, </w:t>
            </w:r>
            <w:r w:rsidR="00B25B4B" w:rsidRPr="00417811">
              <w:rPr>
                <w:sz w:val="20"/>
                <w:szCs w:val="20"/>
              </w:rPr>
              <w:t>Ilorin, Nigeria</w:t>
            </w:r>
          </w:p>
          <w:p w:rsidR="000C5155" w:rsidRPr="00417811" w:rsidRDefault="00A10801" w:rsidP="00A10801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Completed intensive training in frontend technologies including HTML, CSS, JavaScript, and React.</w:t>
            </w:r>
          </w:p>
          <w:p w:rsidR="00A10801" w:rsidRPr="00417811" w:rsidRDefault="00A10801" w:rsidP="00A10801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Developed hands-on projects to strengthen web development and design skills.</w:t>
            </w:r>
          </w:p>
          <w:p w:rsidR="00A10801" w:rsidRPr="00417811" w:rsidRDefault="00A10801" w:rsidP="00A10801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Learned version control using Git and GitHub for collaborative projects</w:t>
            </w:r>
          </w:p>
          <w:p w:rsidR="00A10801" w:rsidRPr="00417811" w:rsidRDefault="00A10801" w:rsidP="00A10801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Participated in coding challenges and peer code reviews to improve best practice</w:t>
            </w:r>
          </w:p>
        </w:tc>
        <w:tc>
          <w:tcPr>
            <w:tcW w:w="2304" w:type="dxa"/>
          </w:tcPr>
          <w:p w:rsidR="000C5155" w:rsidRPr="00417811" w:rsidRDefault="00B25B4B" w:rsidP="00B25B4B">
            <w:pPr>
              <w:pStyle w:val="Date"/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2023 -2025</w:t>
            </w:r>
          </w:p>
        </w:tc>
      </w:tr>
      <w:tr w:rsidR="001764A6" w:rsidRPr="00417811" w:rsidTr="00EB514D">
        <w:tc>
          <w:tcPr>
            <w:tcW w:w="7776" w:type="dxa"/>
          </w:tcPr>
          <w:p w:rsidR="001764A6" w:rsidRPr="00417811" w:rsidRDefault="00E34CAB" w:rsidP="001764A6">
            <w:pPr>
              <w:pStyle w:val="Heading2"/>
              <w:outlineLvl w:val="1"/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SystemSpecs (</w:t>
            </w:r>
            <w:r w:rsidR="00345DDF" w:rsidRPr="00417811">
              <w:rPr>
                <w:sz w:val="20"/>
                <w:szCs w:val="20"/>
              </w:rPr>
              <w:t>Remita)</w:t>
            </w:r>
            <w:r w:rsidR="001764A6" w:rsidRPr="00417811">
              <w:rPr>
                <w:sz w:val="20"/>
                <w:szCs w:val="20"/>
              </w:rPr>
              <w:t xml:space="preserve">, </w:t>
            </w:r>
            <w:r w:rsidR="00345DDF" w:rsidRPr="00417811">
              <w:rPr>
                <w:sz w:val="20"/>
                <w:szCs w:val="20"/>
              </w:rPr>
              <w:t>Lagos, Nigeria</w:t>
            </w:r>
          </w:p>
          <w:p w:rsidR="001764A6" w:rsidRPr="00417811" w:rsidRDefault="00345DDF" w:rsidP="00345DDF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 xml:space="preserve">Built and optimized responsive user interface using HTML, CSS, JavaScript, </w:t>
            </w:r>
            <w:r w:rsidR="00A10801" w:rsidRPr="00417811">
              <w:rPr>
                <w:sz w:val="20"/>
                <w:szCs w:val="20"/>
              </w:rPr>
              <w:t>Angular,</w:t>
            </w:r>
            <w:r w:rsidRPr="00417811">
              <w:rPr>
                <w:sz w:val="20"/>
                <w:szCs w:val="20"/>
              </w:rPr>
              <w:t xml:space="preserve"> and Bootstrap.</w:t>
            </w:r>
          </w:p>
          <w:p w:rsidR="00345DDF" w:rsidRPr="00417811" w:rsidRDefault="00345DDF" w:rsidP="00345DDF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 xml:space="preserve">Collaboration with backend developers to integrate APIs and enhance web functionality.  </w:t>
            </w:r>
          </w:p>
          <w:p w:rsidR="00345DDF" w:rsidRPr="00417811" w:rsidRDefault="00345DDF" w:rsidP="00345DDF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Assisted in debugging and testing web application for better performance.</w:t>
            </w:r>
          </w:p>
          <w:p w:rsidR="00345DDF" w:rsidRPr="00417811" w:rsidRDefault="00345DDF" w:rsidP="00345DDF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Contribution to UI/UX improvement for internal and client-facing platform</w:t>
            </w:r>
          </w:p>
        </w:tc>
        <w:tc>
          <w:tcPr>
            <w:tcW w:w="2304" w:type="dxa"/>
          </w:tcPr>
          <w:p w:rsidR="001764A6" w:rsidRPr="00417811" w:rsidRDefault="00345DDF" w:rsidP="00345DDF">
            <w:pPr>
              <w:pStyle w:val="Date"/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2025-2026</w:t>
            </w:r>
          </w:p>
        </w:tc>
      </w:tr>
    </w:tbl>
    <w:p w:rsidR="000C5155" w:rsidRPr="00417811" w:rsidRDefault="008B3162">
      <w:pPr>
        <w:pStyle w:val="Heading1"/>
        <w:rPr>
          <w:sz w:val="20"/>
          <w:szCs w:val="20"/>
        </w:rPr>
      </w:pPr>
      <w:sdt>
        <w:sdtPr>
          <w:rPr>
            <w:sz w:val="20"/>
            <w:szCs w:val="20"/>
          </w:rPr>
          <w:alias w:val="Education heading:"/>
          <w:tag w:val="Education heading:"/>
          <w:id w:val="1265042256"/>
          <w:placeholder>
            <w:docPart w:val="CAE93F06EA204C35AE4E52549224BCD0"/>
          </w:placeholder>
          <w:temporary/>
          <w:showingPlcHdr/>
          <w15:appearance w15:val="hidden"/>
        </w:sdtPr>
        <w:sdtEndPr/>
        <w:sdtContent>
          <w:r w:rsidR="001764A6" w:rsidRPr="00417811">
            <w:rPr>
              <w:sz w:val="20"/>
              <w:szCs w:val="20"/>
            </w:rPr>
            <w:t>Education</w:t>
          </w:r>
        </w:sdtContent>
      </w:sdt>
    </w:p>
    <w:tbl>
      <w:tblPr>
        <w:tblStyle w:val="PlainTable4"/>
        <w:tblW w:w="5000" w:type="pct"/>
        <w:tblLook w:val="0620" w:firstRow="1" w:lastRow="0" w:firstColumn="0" w:lastColumn="0" w:noHBand="1" w:noVBand="1"/>
        <w:tblDescription w:val="Education layout table"/>
      </w:tblPr>
      <w:tblGrid>
        <w:gridCol w:w="7776"/>
        <w:gridCol w:w="2304"/>
      </w:tblGrid>
      <w:tr w:rsidR="000C5155" w:rsidRPr="00417811" w:rsidTr="00445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776" w:type="dxa"/>
          </w:tcPr>
          <w:p w:rsidR="001764A6" w:rsidRPr="00417811" w:rsidRDefault="00AD0F6A" w:rsidP="001764A6">
            <w:pPr>
              <w:pStyle w:val="Heading2"/>
              <w:outlineLvl w:val="1"/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Kwara State University, Malete, B.Sc. Computer Science</w:t>
            </w:r>
          </w:p>
          <w:p w:rsidR="000C5155" w:rsidRPr="00417811" w:rsidRDefault="00AD0F6A" w:rsidP="00AD0F6A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417811">
              <w:rPr>
                <w:b/>
                <w:sz w:val="20"/>
                <w:szCs w:val="20"/>
              </w:rPr>
              <w:t>Relevant Coursework</w:t>
            </w:r>
            <w:r w:rsidRPr="00417811">
              <w:rPr>
                <w:sz w:val="20"/>
                <w:szCs w:val="20"/>
              </w:rPr>
              <w:t>: Web Development , Data Structure, Software Engineering</w:t>
            </w:r>
          </w:p>
          <w:p w:rsidR="00AD0F6A" w:rsidRPr="00417811" w:rsidRDefault="00AD0F6A" w:rsidP="00AD0F6A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417811">
              <w:rPr>
                <w:b/>
                <w:sz w:val="20"/>
                <w:szCs w:val="20"/>
              </w:rPr>
              <w:t>Key Projects</w:t>
            </w:r>
            <w:r w:rsidRPr="00417811">
              <w:rPr>
                <w:sz w:val="20"/>
                <w:szCs w:val="20"/>
              </w:rPr>
              <w:t>: Built Student Attendance Management System</w:t>
            </w:r>
          </w:p>
          <w:p w:rsidR="00AD0F6A" w:rsidRPr="00417811" w:rsidRDefault="00AD0F6A" w:rsidP="00AD0F6A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417811">
              <w:rPr>
                <w:b/>
                <w:sz w:val="20"/>
                <w:szCs w:val="20"/>
              </w:rPr>
              <w:t>Activities</w:t>
            </w:r>
            <w:r w:rsidRPr="00417811">
              <w:rPr>
                <w:sz w:val="20"/>
                <w:szCs w:val="20"/>
              </w:rPr>
              <w:t xml:space="preserve">: Tech Club Member  </w:t>
            </w:r>
          </w:p>
        </w:tc>
        <w:tc>
          <w:tcPr>
            <w:tcW w:w="2304" w:type="dxa"/>
          </w:tcPr>
          <w:p w:rsidR="000C5155" w:rsidRPr="00417811" w:rsidRDefault="00AD0F6A" w:rsidP="00AD0F6A">
            <w:pPr>
              <w:pStyle w:val="Date"/>
              <w:rPr>
                <w:sz w:val="20"/>
                <w:szCs w:val="20"/>
              </w:rPr>
            </w:pPr>
            <w:r w:rsidRPr="00417811">
              <w:rPr>
                <w:sz w:val="20"/>
                <w:szCs w:val="20"/>
              </w:rPr>
              <w:t>2022-2026</w:t>
            </w:r>
          </w:p>
        </w:tc>
      </w:tr>
    </w:tbl>
    <w:p w:rsidR="000C5155" w:rsidRPr="00417811" w:rsidRDefault="00417811" w:rsidP="00A10801">
      <w:pPr>
        <w:pStyle w:val="Heading1"/>
        <w:pBdr>
          <w:bottom w:val="single" w:sz="4" w:space="0" w:color="0096CE" w:themeColor="accent1"/>
        </w:pBdr>
        <w:rPr>
          <w:sz w:val="20"/>
          <w:szCs w:val="20"/>
        </w:rPr>
      </w:pPr>
      <w:r w:rsidRPr="00417811">
        <w:rPr>
          <w:sz w:val="20"/>
          <w:szCs w:val="20"/>
        </w:rPr>
        <w:t>Leadership</w:t>
      </w:r>
    </w:p>
    <w:p w:rsidR="005648FD" w:rsidRPr="00417811" w:rsidRDefault="00E34CAB" w:rsidP="00E34CAB">
      <w:pPr>
        <w:tabs>
          <w:tab w:val="right" w:pos="10080"/>
        </w:tabs>
        <w:rPr>
          <w:sz w:val="20"/>
          <w:szCs w:val="20"/>
        </w:rPr>
      </w:pPr>
      <w:r w:rsidRPr="00417811">
        <w:rPr>
          <w:rStyle w:val="Heading1Char"/>
          <w:sz w:val="20"/>
          <w:szCs w:val="20"/>
        </w:rPr>
        <w:t>Aspire Leaders Program Fellow – Aspire Institute</w:t>
      </w:r>
      <w:r w:rsidRPr="00417811">
        <w:rPr>
          <w:sz w:val="20"/>
          <w:szCs w:val="20"/>
        </w:rPr>
        <w:t xml:space="preserve"> </w:t>
      </w:r>
      <w:r w:rsidRPr="00417811">
        <w:rPr>
          <w:sz w:val="20"/>
          <w:szCs w:val="20"/>
        </w:rPr>
        <w:tab/>
        <w:t>2025</w:t>
      </w:r>
    </w:p>
    <w:p w:rsidR="00E34CAB" w:rsidRPr="00417811" w:rsidRDefault="00E34CAB" w:rsidP="00E34CAB">
      <w:pPr>
        <w:pStyle w:val="ListParagraph"/>
        <w:numPr>
          <w:ilvl w:val="0"/>
          <w:numId w:val="18"/>
        </w:numPr>
        <w:tabs>
          <w:tab w:val="right" w:pos="10080"/>
        </w:tabs>
        <w:rPr>
          <w:sz w:val="20"/>
          <w:szCs w:val="20"/>
        </w:rPr>
      </w:pPr>
      <w:r w:rsidRPr="00417811">
        <w:rPr>
          <w:sz w:val="20"/>
          <w:szCs w:val="20"/>
        </w:rPr>
        <w:t>Selected for Harvard-affiliated global leadership development program for emerging leaders.</w:t>
      </w:r>
    </w:p>
    <w:p w:rsidR="00E34CAB" w:rsidRPr="00417811" w:rsidRDefault="00E34CAB" w:rsidP="00E34CAB">
      <w:pPr>
        <w:pStyle w:val="ListParagraph"/>
        <w:numPr>
          <w:ilvl w:val="0"/>
          <w:numId w:val="18"/>
        </w:numPr>
        <w:tabs>
          <w:tab w:val="right" w:pos="10080"/>
        </w:tabs>
        <w:rPr>
          <w:sz w:val="20"/>
          <w:szCs w:val="20"/>
        </w:rPr>
      </w:pPr>
      <w:r w:rsidRPr="00417811">
        <w:rPr>
          <w:sz w:val="20"/>
          <w:szCs w:val="20"/>
        </w:rPr>
        <w:t>Engage in leadership, communication, and career development training with peers from 100+ countries</w:t>
      </w:r>
    </w:p>
    <w:p w:rsidR="00E34CAB" w:rsidRPr="00417811" w:rsidRDefault="00E34CAB" w:rsidP="00E34CAB">
      <w:pPr>
        <w:pStyle w:val="ListParagraph"/>
        <w:numPr>
          <w:ilvl w:val="0"/>
          <w:numId w:val="18"/>
        </w:numPr>
        <w:tabs>
          <w:tab w:val="right" w:pos="10080"/>
        </w:tabs>
        <w:rPr>
          <w:sz w:val="20"/>
          <w:szCs w:val="20"/>
        </w:rPr>
      </w:pPr>
      <w:r w:rsidRPr="00417811">
        <w:rPr>
          <w:sz w:val="20"/>
          <w:szCs w:val="20"/>
        </w:rPr>
        <w:t>Applied project management and problem-solving skills to community-focused initiatives.</w:t>
      </w:r>
    </w:p>
    <w:sectPr w:rsidR="00E34CAB" w:rsidRPr="00417811" w:rsidSect="009605EB">
      <w:type w:val="continuous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3162" w:rsidRDefault="008B3162">
      <w:pPr>
        <w:spacing w:line="240" w:lineRule="auto"/>
      </w:pPr>
      <w:r>
        <w:separator/>
      </w:r>
    </w:p>
  </w:endnote>
  <w:endnote w:type="continuationSeparator" w:id="0">
    <w:p w:rsidR="008B3162" w:rsidRDefault="008B31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5155" w:rsidRDefault="003E7996">
    <w:pPr>
      <w:pStyle w:val="Footer"/>
    </w:pP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 w:rsidR="00417811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3162" w:rsidRDefault="008B3162">
      <w:pPr>
        <w:spacing w:line="240" w:lineRule="auto"/>
      </w:pPr>
      <w:r>
        <w:separator/>
      </w:r>
    </w:p>
  </w:footnote>
  <w:footnote w:type="continuationSeparator" w:id="0">
    <w:p w:rsidR="008B3162" w:rsidRDefault="008B31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B068A0"/>
    <w:multiLevelType w:val="hybridMultilevel"/>
    <w:tmpl w:val="2DB837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EA20067"/>
    <w:multiLevelType w:val="hybridMultilevel"/>
    <w:tmpl w:val="1BDC0B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E8318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3E754A32"/>
    <w:multiLevelType w:val="hybridMultilevel"/>
    <w:tmpl w:val="65ECA9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5C7238EF"/>
    <w:multiLevelType w:val="hybridMultilevel"/>
    <w:tmpl w:val="AC78E5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5"/>
  </w:num>
  <w:num w:numId="13">
    <w:abstractNumId w:val="17"/>
  </w:num>
  <w:num w:numId="14">
    <w:abstractNumId w:val="12"/>
  </w:num>
  <w:num w:numId="15">
    <w:abstractNumId w:val="11"/>
  </w:num>
  <w:num w:numId="16">
    <w:abstractNumId w:val="16"/>
  </w:num>
  <w:num w:numId="17">
    <w:abstractNumId w:val="10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125"/>
    <w:rsid w:val="000425C6"/>
    <w:rsid w:val="000C5155"/>
    <w:rsid w:val="000F1DC7"/>
    <w:rsid w:val="00151DAF"/>
    <w:rsid w:val="001764A6"/>
    <w:rsid w:val="001C2DE7"/>
    <w:rsid w:val="002F47D4"/>
    <w:rsid w:val="00337C64"/>
    <w:rsid w:val="00345DDF"/>
    <w:rsid w:val="003E7996"/>
    <w:rsid w:val="003F3B40"/>
    <w:rsid w:val="00417811"/>
    <w:rsid w:val="004459B3"/>
    <w:rsid w:val="00490268"/>
    <w:rsid w:val="004C3892"/>
    <w:rsid w:val="005648FD"/>
    <w:rsid w:val="005B7925"/>
    <w:rsid w:val="006D3B8E"/>
    <w:rsid w:val="006E61DE"/>
    <w:rsid w:val="00712145"/>
    <w:rsid w:val="007143C3"/>
    <w:rsid w:val="00726583"/>
    <w:rsid w:val="0073379B"/>
    <w:rsid w:val="007C51D0"/>
    <w:rsid w:val="007C6D48"/>
    <w:rsid w:val="008B2D0D"/>
    <w:rsid w:val="008B3162"/>
    <w:rsid w:val="008E1F80"/>
    <w:rsid w:val="00912125"/>
    <w:rsid w:val="009605EB"/>
    <w:rsid w:val="00971A48"/>
    <w:rsid w:val="00A10801"/>
    <w:rsid w:val="00AD0F6A"/>
    <w:rsid w:val="00B0548E"/>
    <w:rsid w:val="00B06F91"/>
    <w:rsid w:val="00B25B4B"/>
    <w:rsid w:val="00B550F6"/>
    <w:rsid w:val="00BB3062"/>
    <w:rsid w:val="00BD5B36"/>
    <w:rsid w:val="00BE5218"/>
    <w:rsid w:val="00C056DC"/>
    <w:rsid w:val="00C74AEB"/>
    <w:rsid w:val="00C773C5"/>
    <w:rsid w:val="00D136AC"/>
    <w:rsid w:val="00D469F8"/>
    <w:rsid w:val="00D54540"/>
    <w:rsid w:val="00D77989"/>
    <w:rsid w:val="00DB7951"/>
    <w:rsid w:val="00DE55F0"/>
    <w:rsid w:val="00E10969"/>
    <w:rsid w:val="00E34CAB"/>
    <w:rsid w:val="00EB514D"/>
    <w:rsid w:val="00EF0CB5"/>
    <w:rsid w:val="00EF5D7C"/>
    <w:rsid w:val="00FB54AB"/>
    <w:rsid w:val="00FB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776AA4"/>
  <w15:chartTrackingRefBased/>
  <w15:docId w15:val="{F3D79677-16E5-46EB-B61A-13F2B1A5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2125"/>
  </w:style>
  <w:style w:type="paragraph" w:styleId="Heading1">
    <w:name w:val="heading 1"/>
    <w:basedOn w:val="Normal"/>
    <w:next w:val="Normal"/>
    <w:link w:val="Heading1Char"/>
    <w:uiPriority w:val="9"/>
    <w:qFormat/>
    <w:rsid w:val="00912125"/>
    <w:pPr>
      <w:keepNext/>
      <w:keepLines/>
      <w:pBdr>
        <w:bottom w:val="single" w:sz="4" w:space="1" w:color="0096CE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06F9A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212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06F9A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1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1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12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12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12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12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12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121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6F9A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912125"/>
    <w:rPr>
      <w:rFonts w:asciiTheme="majorHAnsi" w:eastAsiaTheme="majorEastAsia" w:hAnsiTheme="majorHAnsi" w:cstheme="majorBidi"/>
      <w:color w:val="006F9A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12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1212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912125"/>
    <w:rPr>
      <w:rFonts w:asciiTheme="majorHAnsi" w:eastAsiaTheme="majorEastAsia" w:hAnsiTheme="majorHAnsi" w:cstheme="majorBidi"/>
      <w:color w:val="006F9A" w:themeColor="accent1" w:themeShade="BF"/>
      <w:sz w:val="36"/>
      <w:szCs w:val="36"/>
    </w:rPr>
  </w:style>
  <w:style w:type="character" w:styleId="Strong">
    <w:name w:val="Strong"/>
    <w:basedOn w:val="DefaultParagraphFont"/>
    <w:uiPriority w:val="22"/>
    <w:qFormat/>
    <w:rsid w:val="0091212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12125"/>
    <w:rPr>
      <w:rFonts w:asciiTheme="majorHAnsi" w:eastAsiaTheme="majorEastAsia" w:hAnsiTheme="majorHAnsi" w:cstheme="majorBidi"/>
      <w:color w:val="006F9A" w:themeColor="accent1" w:themeShade="BF"/>
      <w:sz w:val="28"/>
      <w:szCs w:val="28"/>
    </w:rPr>
  </w:style>
  <w:style w:type="paragraph" w:customStyle="1" w:styleId="ContactInfo">
    <w:name w:val="Contact Info"/>
    <w:basedOn w:val="Normal"/>
    <w:uiPriority w:val="3"/>
    <w:rsid w:val="00C773C5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C74AEB"/>
    <w:pPr>
      <w:spacing w:line="240" w:lineRule="auto"/>
      <w:jc w:val="right"/>
    </w:pPr>
    <w:rPr>
      <w:b/>
      <w:bCs/>
      <w:noProof/>
      <w:color w:val="004A67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C74AEB"/>
    <w:rPr>
      <w:b/>
      <w:bCs/>
      <w:noProof/>
      <w:color w:val="004A67" w:themeColor="accent1" w:themeShade="80"/>
    </w:rPr>
  </w:style>
  <w:style w:type="paragraph" w:styleId="Date">
    <w:name w:val="Date"/>
    <w:basedOn w:val="Normal"/>
    <w:next w:val="Normal"/>
    <w:link w:val="DateChar"/>
    <w:uiPriority w:val="6"/>
    <w:unhideWhenUsed/>
    <w:pPr>
      <w:jc w:val="right"/>
    </w:pPr>
  </w:style>
  <w:style w:type="character" w:customStyle="1" w:styleId="DateChar">
    <w:name w:val="Date Char"/>
    <w:basedOn w:val="DefaultParagraphFont"/>
    <w:link w:val="Date"/>
    <w:uiPriority w:val="6"/>
    <w:rsid w:val="000F1DC7"/>
  </w:style>
  <w:style w:type="paragraph" w:styleId="Header">
    <w:name w:val="header"/>
    <w:basedOn w:val="Normal"/>
    <w:link w:val="HeaderChar"/>
    <w:uiPriority w:val="99"/>
    <w:unhideWhenUsed/>
    <w:rsid w:val="00BD5B36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36"/>
  </w:style>
  <w:style w:type="paragraph" w:styleId="BalloonText">
    <w:name w:val="Balloon Text"/>
    <w:basedOn w:val="Normal"/>
    <w:link w:val="BalloonTextChar"/>
    <w:uiPriority w:val="99"/>
    <w:semiHidden/>
    <w:unhideWhenUsed/>
    <w:rsid w:val="005648F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8FD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648FD"/>
  </w:style>
  <w:style w:type="paragraph" w:styleId="BlockText">
    <w:name w:val="Block Text"/>
    <w:basedOn w:val="Normal"/>
    <w:uiPriority w:val="99"/>
    <w:semiHidden/>
    <w:unhideWhenUsed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5648FD"/>
  </w:style>
  <w:style w:type="character" w:customStyle="1" w:styleId="BodyTextChar">
    <w:name w:val="Body Text Char"/>
    <w:basedOn w:val="DefaultParagraphFont"/>
    <w:link w:val="BodyText"/>
    <w:uiPriority w:val="99"/>
    <w:semiHidden/>
    <w:rsid w:val="005648FD"/>
  </w:style>
  <w:style w:type="paragraph" w:styleId="BodyText2">
    <w:name w:val="Body Text 2"/>
    <w:basedOn w:val="Normal"/>
    <w:link w:val="BodyText2Char"/>
    <w:uiPriority w:val="99"/>
    <w:semiHidden/>
    <w:unhideWhenUsed/>
    <w:rsid w:val="005648F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648FD"/>
  </w:style>
  <w:style w:type="paragraph" w:styleId="BodyText3">
    <w:name w:val="Body Text 3"/>
    <w:basedOn w:val="Normal"/>
    <w:link w:val="BodyText3Char"/>
    <w:uiPriority w:val="99"/>
    <w:semiHidden/>
    <w:unhideWhenUsed/>
    <w:rsid w:val="005648F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648FD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648F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648FD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648F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648F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648FD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648F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648FD"/>
    <w:pPr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648FD"/>
    <w:rPr>
      <w:szCs w:val="16"/>
    </w:rPr>
  </w:style>
  <w:style w:type="character" w:styleId="BookTitle">
    <w:name w:val="Book Title"/>
    <w:basedOn w:val="DefaultParagraphFont"/>
    <w:uiPriority w:val="33"/>
    <w:qFormat/>
    <w:rsid w:val="00912125"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212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Closing">
    <w:name w:val="Closing"/>
    <w:basedOn w:val="Normal"/>
    <w:link w:val="ClosingChar"/>
    <w:uiPriority w:val="99"/>
    <w:semiHidden/>
    <w:unhideWhenUsed/>
    <w:rsid w:val="005648FD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648FD"/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48FD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48FD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648F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648FD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648FD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648FD"/>
  </w:style>
  <w:style w:type="character" w:styleId="Emphasis">
    <w:name w:val="Emphasis"/>
    <w:basedOn w:val="DefaultParagraphFont"/>
    <w:uiPriority w:val="20"/>
    <w:qFormat/>
    <w:rsid w:val="00912125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648FD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648FD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48FD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48FD"/>
    <w:rPr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Ind w:w="0" w:type="dxa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Ind w:w="0" w:type="dxa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Ind w:w="0" w:type="dxa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Ind w:w="0" w:type="dxa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91212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12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12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12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12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12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12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styleId="HTMLAcronym">
    <w:name w:val="HTML Acronym"/>
    <w:basedOn w:val="DefaultParagraphFont"/>
    <w:uiPriority w:val="99"/>
    <w:semiHidden/>
    <w:unhideWhenUsed/>
    <w:rsid w:val="005648FD"/>
  </w:style>
  <w:style w:type="paragraph" w:styleId="HTMLAddress">
    <w:name w:val="HTML Address"/>
    <w:basedOn w:val="Normal"/>
    <w:link w:val="HTMLAddressChar"/>
    <w:uiPriority w:val="99"/>
    <w:semiHidden/>
    <w:unhideWhenUsed/>
    <w:rsid w:val="005648FD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648FD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8FD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8FD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648FD"/>
    <w:rPr>
      <w:i/>
      <w:iCs/>
    </w:rPr>
  </w:style>
  <w:style w:type="character" w:styleId="Hyperlink">
    <w:name w:val="Hyperlink"/>
    <w:basedOn w:val="DefaultParagraphFont"/>
    <w:uiPriority w:val="99"/>
    <w:unhideWhenUsed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648FD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648FD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648FD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648FD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648FD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648FD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648FD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648FD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648FD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91212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12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0096CE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125"/>
    <w:rPr>
      <w:rFonts w:asciiTheme="majorHAnsi" w:eastAsiaTheme="majorEastAsia" w:hAnsiTheme="majorHAnsi" w:cstheme="majorBidi"/>
      <w:color w:val="0096CE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12125"/>
    <w:rPr>
      <w:b/>
      <w:bCs/>
      <w:smallCaps/>
      <w:u w:val="single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Ind w:w="0" w:type="dxa"/>
      <w:tblBorders>
        <w:top w:val="single" w:sz="8" w:space="0" w:color="0096CE" w:themeColor="accent1"/>
        <w:bottom w:val="single" w:sz="8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Ind w:w="0" w:type="dxa"/>
      <w:tblBorders>
        <w:top w:val="single" w:sz="8" w:space="0" w:color="6ABBE0" w:themeColor="accent4"/>
        <w:bottom w:val="single" w:sz="8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Borders>
        <w:top w:val="single" w:sz="8" w:space="0" w:color="FF6927" w:themeColor="accent5"/>
        <w:bottom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648FD"/>
  </w:style>
  <w:style w:type="paragraph" w:styleId="List">
    <w:name w:val="List"/>
    <w:basedOn w:val="Normal"/>
    <w:uiPriority w:val="99"/>
    <w:semiHidden/>
    <w:unhideWhenUsed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648FD"/>
    <w:pPr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648FD"/>
    <w:pPr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648FD"/>
    <w:pPr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648FD"/>
    <w:pPr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648FD"/>
    <w:pPr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Ind w:w="0" w:type="dxa"/>
      <w:tblBorders>
        <w:top w:val="single" w:sz="4" w:space="0" w:color="0096CE" w:themeColor="accent1"/>
        <w:bottom w:val="single" w:sz="4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Borders>
        <w:top w:val="single" w:sz="4" w:space="0" w:color="94A545" w:themeColor="accent2"/>
        <w:bottom w:val="single" w:sz="4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Borders>
        <w:top w:val="single" w:sz="4" w:space="0" w:color="CDDA09" w:themeColor="accent3"/>
        <w:bottom w:val="single" w:sz="4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Ind w:w="0" w:type="dxa"/>
      <w:tblBorders>
        <w:top w:val="single" w:sz="4" w:space="0" w:color="6ABBE0" w:themeColor="accent4"/>
        <w:bottom w:val="single" w:sz="4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Borders>
        <w:top w:val="single" w:sz="4" w:space="0" w:color="FF6927" w:themeColor="accent5"/>
        <w:bottom w:val="single" w:sz="4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Borders>
        <w:top w:val="single" w:sz="4" w:space="0" w:color="8A479B" w:themeColor="accent6"/>
        <w:bottom w:val="single" w:sz="4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6C2D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96CE" w:themeColor="accent1"/>
        <w:bottom w:val="single" w:sz="8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bottom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bottom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ABBE0" w:themeColor="accent4"/>
        <w:bottom w:val="single" w:sz="8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6927" w:themeColor="accent5"/>
        <w:bottom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bottom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648F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91212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648F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648FD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648FD"/>
  </w:style>
  <w:style w:type="character" w:styleId="PageNumber">
    <w:name w:val="page number"/>
    <w:basedOn w:val="DefaultParagraphFont"/>
    <w:uiPriority w:val="99"/>
    <w:semiHidden/>
    <w:unhideWhenUsed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648FD"/>
    <w:pPr>
      <w:spacing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648FD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1212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12125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648FD"/>
  </w:style>
  <w:style w:type="paragraph" w:styleId="Signature">
    <w:name w:val="Signature"/>
    <w:basedOn w:val="Normal"/>
    <w:link w:val="SignatureChar"/>
    <w:uiPriority w:val="99"/>
    <w:semiHidden/>
    <w:unhideWhenUsed/>
    <w:rsid w:val="005648FD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648FD"/>
  </w:style>
  <w:style w:type="character" w:styleId="SubtleEmphasis">
    <w:name w:val="Subtle Emphasis"/>
    <w:basedOn w:val="DefaultParagraphFont"/>
    <w:uiPriority w:val="19"/>
    <w:qFormat/>
    <w:rsid w:val="0091212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12125"/>
    <w:rPr>
      <w:smallCap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5648F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5648FD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5648FD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648F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21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uhammadabdulwadudalata@gam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Resume%20(chronologic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2B80C6FEF3A4036ACFDEBFE0B470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A4236-CB82-49E2-9378-15E77FA7F023}"/>
      </w:docPartPr>
      <w:docPartBody>
        <w:p w:rsidR="00000000" w:rsidRDefault="00510687">
          <w:pPr>
            <w:pStyle w:val="42B80C6FEF3A4036ACFDEBFE0B4706D1"/>
          </w:pPr>
          <w:r>
            <w:t>Skills &amp; Abilities</w:t>
          </w:r>
        </w:p>
      </w:docPartBody>
    </w:docPart>
    <w:docPart>
      <w:docPartPr>
        <w:name w:val="CAE93F06EA204C35AE4E52549224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3A2BA-AE03-4424-A16B-C07B0AD375AE}"/>
      </w:docPartPr>
      <w:docPartBody>
        <w:p w:rsidR="00000000" w:rsidRDefault="00510687">
          <w:pPr>
            <w:pStyle w:val="CAE93F06EA204C35AE4E52549224BCD0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687"/>
    <w:rsid w:val="0051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13DF438879841628C64D6032384E02A">
    <w:name w:val="A13DF438879841628C64D6032384E02A"/>
  </w:style>
  <w:style w:type="paragraph" w:customStyle="1" w:styleId="659E67776C07458ABB0CAC4117441A38">
    <w:name w:val="659E67776C07458ABB0CAC4117441A38"/>
  </w:style>
  <w:style w:type="paragraph" w:customStyle="1" w:styleId="5D25034BC92849B0A6415395E3C48151">
    <w:name w:val="5D25034BC92849B0A6415395E3C48151"/>
  </w:style>
  <w:style w:type="paragraph" w:customStyle="1" w:styleId="316ADEBA29524C99A67A14031013AA35">
    <w:name w:val="316ADEBA29524C99A67A14031013AA35"/>
  </w:style>
  <w:style w:type="paragraph" w:customStyle="1" w:styleId="011C4AB1E77144AD83D858567444468C">
    <w:name w:val="011C4AB1E77144AD83D858567444468C"/>
  </w:style>
  <w:style w:type="paragraph" w:customStyle="1" w:styleId="F776A8D7CB9342469FCA0B7A01E4D444">
    <w:name w:val="F776A8D7CB9342469FCA0B7A01E4D444"/>
  </w:style>
  <w:style w:type="paragraph" w:customStyle="1" w:styleId="629BEA30C7DF496E943E5AA6B4E74FB1">
    <w:name w:val="629BEA30C7DF496E943E5AA6B4E74FB1"/>
  </w:style>
  <w:style w:type="paragraph" w:customStyle="1" w:styleId="42B80C6FEF3A4036ACFDEBFE0B4706D1">
    <w:name w:val="42B80C6FEF3A4036ACFDEBFE0B4706D1"/>
  </w:style>
  <w:style w:type="paragraph" w:customStyle="1" w:styleId="C54009BB006147D693FFFBF817F59E8F">
    <w:name w:val="C54009BB006147D693FFFBF817F59E8F"/>
  </w:style>
  <w:style w:type="paragraph" w:customStyle="1" w:styleId="A600444F89124D03B758848DFF5FD24E">
    <w:name w:val="A600444F89124D03B758848DFF5FD24E"/>
  </w:style>
  <w:style w:type="paragraph" w:customStyle="1" w:styleId="10D41717809B4F71B2BCE3A9F405AAEA">
    <w:name w:val="10D41717809B4F71B2BCE3A9F405AAEA"/>
  </w:style>
  <w:style w:type="paragraph" w:customStyle="1" w:styleId="17748E87062D4F13BF07A43E4DC5460F">
    <w:name w:val="17748E87062D4F13BF07A43E4DC5460F"/>
  </w:style>
  <w:style w:type="paragraph" w:customStyle="1" w:styleId="702CFC188D53430D94176C0600336392">
    <w:name w:val="702CFC188D53430D94176C0600336392"/>
  </w:style>
  <w:style w:type="paragraph" w:customStyle="1" w:styleId="E4082E0D211A492F9250281385DD8E79">
    <w:name w:val="E4082E0D211A492F9250281385DD8E79"/>
  </w:style>
  <w:style w:type="paragraph" w:customStyle="1" w:styleId="80F65B4482A340189C249ADFFCB338C4">
    <w:name w:val="80F65B4482A340189C249ADFFCB338C4"/>
  </w:style>
  <w:style w:type="paragraph" w:customStyle="1" w:styleId="646C26C508D048EB8C983E30371D5367">
    <w:name w:val="646C26C508D048EB8C983E30371D5367"/>
  </w:style>
  <w:style w:type="paragraph" w:customStyle="1" w:styleId="3251B9756AF4402D8670E07D309BFAB8">
    <w:name w:val="3251B9756AF4402D8670E07D309BFAB8"/>
  </w:style>
  <w:style w:type="paragraph" w:customStyle="1" w:styleId="FF379068A4334E5C9DE2FB45F95C295D">
    <w:name w:val="FF379068A4334E5C9DE2FB45F95C295D"/>
  </w:style>
  <w:style w:type="paragraph" w:customStyle="1" w:styleId="CAE93F06EA204C35AE4E52549224BCD0">
    <w:name w:val="CAE93F06EA204C35AE4E52549224BCD0"/>
  </w:style>
  <w:style w:type="paragraph" w:customStyle="1" w:styleId="7D0B92877ADD48AA8CDDBA4A336DA321">
    <w:name w:val="7D0B92877ADD48AA8CDDBA4A336DA321"/>
  </w:style>
  <w:style w:type="paragraph" w:customStyle="1" w:styleId="B991F026638A4B5DB99C27E823334AAB">
    <w:name w:val="B991F026638A4B5DB99C27E823334AAB"/>
  </w:style>
  <w:style w:type="paragraph" w:customStyle="1" w:styleId="271BBB6F050349BB9DDC57C26B9A7223">
    <w:name w:val="271BBB6F050349BB9DDC57C26B9A7223"/>
  </w:style>
  <w:style w:type="paragraph" w:customStyle="1" w:styleId="545D6AF1E38441DAA9673474EA5A1028">
    <w:name w:val="545D6AF1E38441DAA9673474EA5A1028"/>
  </w:style>
  <w:style w:type="paragraph" w:customStyle="1" w:styleId="87EBC2E43B7F464DADFFE04DA0E5E3E2">
    <w:name w:val="87EBC2E43B7F464DADFFE04DA0E5E3E2"/>
  </w:style>
  <w:style w:type="paragraph" w:customStyle="1" w:styleId="EB6F9D159A8E44CE8674F8C85A585C2E">
    <w:name w:val="EB6F9D159A8E44CE8674F8C85A585C2E"/>
  </w:style>
  <w:style w:type="paragraph" w:customStyle="1" w:styleId="6DE74DB913CF440DAFF9BEEA95F35496">
    <w:name w:val="6DE74DB913CF440DAFF9BEEA95F354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 (chronological)</Template>
  <TotalTime>959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1</cp:revision>
  <dcterms:created xsi:type="dcterms:W3CDTF">2025-10-16T08:02:00Z</dcterms:created>
  <dcterms:modified xsi:type="dcterms:W3CDTF">2025-10-17T00:01:00Z</dcterms:modified>
</cp:coreProperties>
</file>